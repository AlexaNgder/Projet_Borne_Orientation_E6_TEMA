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58" w:rsidRDefault="005807FE" w:rsidP="00254B58">
      <w:pPr>
        <w:rPr>
          <w:b/>
          <w:sz w:val="20"/>
          <w:szCs w:val="20"/>
        </w:rPr>
      </w:pPr>
      <w:r>
        <w:rPr>
          <w:b/>
          <w:sz w:val="20"/>
          <w:szCs w:val="20"/>
          <w:u w:val="single"/>
        </w:rPr>
        <w:t>Vous allez suivre une formation consacrée à l’apprentissage du framework BOOTSTRAP version 4</w:t>
      </w:r>
    </w:p>
    <w:p w:rsidR="005807FE" w:rsidRPr="00CE1D78" w:rsidRDefault="00F9390A" w:rsidP="00F6228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Qu’est-ce qu’un framework ? </w:t>
      </w:r>
      <w:r>
        <w:rPr>
          <w:b/>
          <w:sz w:val="20"/>
          <w:szCs w:val="20"/>
        </w:rPr>
        <w:br/>
      </w:r>
      <w:r w:rsidRPr="00586682">
        <w:rPr>
          <w:rFonts w:eastAsia="Times New Roman" w:cstheme="minorHAnsi"/>
          <w:sz w:val="20"/>
          <w:szCs w:val="24"/>
          <w:lang w:eastAsia="fr-FR"/>
        </w:rPr>
        <w:t>Un framework est une structure à partir de laquelle on peut concevoir une application. Cela sert de fondation</w:t>
      </w:r>
      <w:r w:rsidR="005807FE" w:rsidRPr="00586682">
        <w:rPr>
          <w:rFonts w:eastAsia="Times New Roman" w:cstheme="minorHAnsi"/>
          <w:sz w:val="20"/>
          <w:szCs w:val="24"/>
          <w:lang w:eastAsia="fr-FR"/>
        </w:rPr>
        <w:t>, v</w:t>
      </w:r>
      <w:r w:rsidRPr="00586682">
        <w:rPr>
          <w:rFonts w:eastAsia="Times New Roman" w:cstheme="minorHAnsi"/>
          <w:sz w:val="20"/>
          <w:szCs w:val="24"/>
          <w:lang w:eastAsia="fr-FR"/>
        </w:rPr>
        <w:t>ous ne partez pas de zéro !</w:t>
      </w:r>
      <w:r w:rsidR="005807FE" w:rsidRPr="00586682">
        <w:rPr>
          <w:rFonts w:eastAsia="Times New Roman" w:cstheme="minorHAnsi"/>
          <w:sz w:val="20"/>
          <w:szCs w:val="24"/>
          <w:lang w:eastAsia="fr-FR"/>
        </w:rPr>
        <w:t xml:space="preserve"> Ce n’est pas une librairie car le framework vous réserve un espace de codage au sein de sa propre structure, ce qu’une librairie ne permet pas.</w:t>
      </w:r>
      <w:r w:rsidRPr="00586682">
        <w:rPr>
          <w:rFonts w:eastAsia="Times New Roman" w:cstheme="minorHAnsi"/>
          <w:sz w:val="20"/>
          <w:szCs w:val="24"/>
          <w:lang w:eastAsia="fr-FR"/>
        </w:rPr>
        <w:br/>
        <w:t>Les frameworks sont associés p</w:t>
      </w:r>
      <w:r w:rsidR="005807FE" w:rsidRPr="00586682">
        <w:rPr>
          <w:rFonts w:eastAsia="Times New Roman" w:cstheme="minorHAnsi"/>
          <w:sz w:val="20"/>
          <w:szCs w:val="24"/>
          <w:lang w:eastAsia="fr-FR"/>
        </w:rPr>
        <w:t>lus spécifiquement à un langage.</w:t>
      </w:r>
      <w:r w:rsidR="00CE1D78">
        <w:rPr>
          <w:rFonts w:eastAsia="Times New Roman" w:cstheme="minorHAnsi"/>
          <w:sz w:val="20"/>
          <w:szCs w:val="24"/>
          <w:lang w:eastAsia="fr-FR"/>
        </w:rPr>
        <w:br/>
      </w:r>
      <w:r w:rsidR="005807FE">
        <w:rPr>
          <w:b/>
          <w:sz w:val="20"/>
          <w:szCs w:val="20"/>
        </w:rPr>
        <w:t>A l’heure de l’écriture de ce document (nov.2021), la dernière version de Bootstrap est 5.</w:t>
      </w:r>
      <w:r w:rsidR="005807FE">
        <w:rPr>
          <w:b/>
          <w:sz w:val="20"/>
          <w:szCs w:val="20"/>
        </w:rPr>
        <w:br/>
      </w:r>
      <w:r w:rsidR="00C30BAF">
        <w:rPr>
          <w:b/>
          <w:sz w:val="20"/>
          <w:szCs w:val="20"/>
        </w:rPr>
        <w:br/>
      </w:r>
      <w:r w:rsidR="00254B58">
        <w:rPr>
          <w:b/>
          <w:sz w:val="20"/>
          <w:szCs w:val="20"/>
          <w:u w:val="single"/>
        </w:rPr>
        <w:t xml:space="preserve">Condition initiale du développement </w:t>
      </w:r>
      <w:r w:rsidR="00CE1D78">
        <w:rPr>
          <w:b/>
          <w:sz w:val="20"/>
          <w:szCs w:val="20"/>
        </w:rPr>
        <w:br/>
      </w:r>
      <w:r w:rsidR="005807FE">
        <w:rPr>
          <w:sz w:val="20"/>
          <w:szCs w:val="20"/>
        </w:rPr>
        <w:t>Il faut disposer d’un répertoire de projet web, de trois sous-répertoires « css », « js » et enfin « images ».</w:t>
      </w:r>
      <w:r w:rsidR="005807FE">
        <w:rPr>
          <w:sz w:val="20"/>
          <w:szCs w:val="20"/>
        </w:rPr>
        <w:br/>
        <w:t>A la racine du répertoire de projet se trouvent les fichiers formant le site web en extension html et/ou php.</w:t>
      </w:r>
      <w:r w:rsidR="005807FE">
        <w:rPr>
          <w:sz w:val="20"/>
          <w:szCs w:val="20"/>
        </w:rPr>
        <w:br/>
        <w:t>Le fichier de départ dans cette formation est un fichier index.html « squelette » vidé de toute balise superflue.</w:t>
      </w:r>
    </w:p>
    <w:p w:rsidR="00586682" w:rsidRDefault="005807FE" w:rsidP="00F62280">
      <w:pPr>
        <w:rPr>
          <w:sz w:val="20"/>
          <w:szCs w:val="20"/>
        </w:rPr>
      </w:pPr>
      <w:r>
        <w:rPr>
          <w:sz w:val="20"/>
          <w:szCs w:val="20"/>
        </w:rPr>
        <w:t xml:space="preserve">Le fichier squelette vous a été </w:t>
      </w:r>
      <w:r w:rsidR="00586682">
        <w:rPr>
          <w:sz w:val="20"/>
          <w:szCs w:val="20"/>
        </w:rPr>
        <w:t>transmis par voie de messagerie :</w:t>
      </w:r>
      <w:r w:rsidR="00586682">
        <w:rPr>
          <w:sz w:val="20"/>
          <w:szCs w:val="20"/>
        </w:rPr>
        <w:br/>
      </w:r>
      <w:r w:rsidR="00586682">
        <w:rPr>
          <w:noProof/>
          <w:sz w:val="20"/>
          <w:szCs w:val="20"/>
          <w:lang w:eastAsia="fr-FR"/>
        </w:rPr>
        <w:drawing>
          <wp:inline distT="0" distB="0" distL="0" distR="0">
            <wp:extent cx="4991615" cy="1403853"/>
            <wp:effectExtent l="19050" t="0" r="0" b="0"/>
            <wp:docPr id="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003" cy="1405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7FE" w:rsidRPr="00CE1D78" w:rsidRDefault="005807FE" w:rsidP="00F62280">
      <w:pPr>
        <w:rPr>
          <w:b/>
          <w:sz w:val="20"/>
          <w:szCs w:val="20"/>
          <w:u w:val="single"/>
        </w:rPr>
      </w:pPr>
      <w:r w:rsidRPr="00CE1D78">
        <w:rPr>
          <w:b/>
          <w:sz w:val="20"/>
          <w:szCs w:val="20"/>
          <w:u w:val="single"/>
        </w:rPr>
        <w:t>PLAN DE FORMATION</w:t>
      </w:r>
    </w:p>
    <w:p w:rsidR="00586682" w:rsidRDefault="00586682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Télécharger bootstrap. Télécharger jquery (une librairie encore indispensable).</w:t>
      </w:r>
    </w:p>
    <w:p w:rsidR="00586682" w:rsidRDefault="009F5D40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Vérifier les emplacements  et les versions de build pour BS4 et jquery dans le squelette.</w:t>
      </w:r>
    </w:p>
    <w:p w:rsidR="009F5D40" w:rsidRDefault="00135CB0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Bootstrap fournit au développeur web des class css de base. (siteProtoBS4)</w:t>
      </w:r>
    </w:p>
    <w:p w:rsidR="00135CB0" w:rsidRDefault="00135CB0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Les images entre &lt;figure&gt; et &lt;/figure&gt;, leurs tailles maitrisées…(0206)</w:t>
      </w:r>
    </w:p>
    <w:p w:rsidR="00135CB0" w:rsidRDefault="00ED719A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Les couleurs de textes, de tableaux, de background, de liens internet (0207)</w:t>
      </w:r>
    </w:p>
    <w:p w:rsidR="00ED719A" w:rsidRDefault="00ED719A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La grille bootstrap (0301) d comme display, flex comme flexbox (0302).</w:t>
      </w:r>
    </w:p>
    <w:p w:rsidR="00ED719A" w:rsidRDefault="00ED719A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Décalage d’élément dans la grille (0303).</w:t>
      </w:r>
    </w:p>
    <w:p w:rsidR="00ED719A" w:rsidRDefault="00ED719A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Rendre la grille responsive</w:t>
      </w:r>
      <w:r w:rsidR="006232CE">
        <w:rPr>
          <w:sz w:val="20"/>
          <w:szCs w:val="20"/>
        </w:rPr>
        <w:t xml:space="preserve"> par breakpoint</w:t>
      </w:r>
      <w:r>
        <w:rPr>
          <w:sz w:val="20"/>
          <w:szCs w:val="20"/>
        </w:rPr>
        <w:t>. Qu’est ce que la performance « responsive » ? (0304)</w:t>
      </w:r>
      <w:r w:rsidR="006232CE">
        <w:rPr>
          <w:sz w:val="20"/>
          <w:szCs w:val="20"/>
        </w:rPr>
        <w:t xml:space="preserve"> qu’est-ce que signifie « mobile first » ?</w:t>
      </w:r>
    </w:p>
    <w:p w:rsidR="00ED719A" w:rsidRDefault="006232CE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Possibilités d’imbrications des grilles (0305)</w:t>
      </w:r>
    </w:p>
    <w:p w:rsidR="006232CE" w:rsidRDefault="006232CE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Maitriser les affichages/masquages par la propriété display.</w:t>
      </w:r>
    </w:p>
    <w:p w:rsidR="006232CE" w:rsidRDefault="00ED75D1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Les class padding et margin (0402)</w:t>
      </w:r>
    </w:p>
    <w:p w:rsidR="00ED75D1" w:rsidRDefault="00ED75D1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Les bordures (0403)</w:t>
      </w:r>
    </w:p>
    <w:p w:rsidR="00ED75D1" w:rsidRDefault="00ED75D1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Bootstrap est écrit pour la technologie front « flexbox » : créer des conteneurs flex et contrôler la direction des éléments flex.(0501)(0502)(0503 justify-content-center)</w:t>
      </w:r>
      <w:r w:rsidR="00442F26">
        <w:rPr>
          <w:sz w:val="20"/>
          <w:szCs w:val="20"/>
        </w:rPr>
        <w:t>(0504 align-items-md-center)</w:t>
      </w:r>
    </w:p>
    <w:p w:rsidR="00442F26" w:rsidRDefault="00442F26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Création d’une barre de navigation simple (0601)</w:t>
      </w:r>
    </w:p>
    <w:p w:rsidR="00140A2D" w:rsidRDefault="00140A2D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Le composant navbar (0602)</w:t>
      </w:r>
    </w:p>
    <w:p w:rsidR="00140A2D" w:rsidRDefault="00140A2D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Placer le logo et le slogan de votre entreprise (0603)</w:t>
      </w:r>
    </w:p>
    <w:p w:rsidR="00140A2D" w:rsidRDefault="00140A2D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Rendre la barre de navigation responsive !!!(0604)</w:t>
      </w:r>
    </w:p>
    <w:p w:rsidR="00140A2D" w:rsidRDefault="00CE1D78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Créer un fil d’ariane.</w:t>
      </w:r>
    </w:p>
    <w:p w:rsidR="00CE1D78" w:rsidRDefault="00CE1D78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Créer une pagination.</w:t>
      </w:r>
    </w:p>
    <w:p w:rsidR="00CE1D78" w:rsidRDefault="00CE1D78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Le style de listes bootstrap.</w:t>
      </w:r>
    </w:p>
    <w:p w:rsidR="00CE1D78" w:rsidRDefault="00CE1D78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Boutons et groupes de boutons(0703)</w:t>
      </w:r>
    </w:p>
    <w:p w:rsidR="00CE1D78" w:rsidRDefault="00CE1D78" w:rsidP="00586682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Bootstrap une « house » of « cards »(0704).</w:t>
      </w:r>
    </w:p>
    <w:p w:rsidR="005807FE" w:rsidRPr="00CE1D78" w:rsidRDefault="00CE1D78" w:rsidP="00F62280">
      <w:pPr>
        <w:pStyle w:val="Paragraphedeliste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Jumbotron (0707).</w:t>
      </w:r>
    </w:p>
    <w:sectPr w:rsidR="005807FE" w:rsidRPr="00CE1D78" w:rsidSect="00293A1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7186" w:rsidRDefault="00EA7186" w:rsidP="00543718">
      <w:pPr>
        <w:spacing w:after="0" w:line="240" w:lineRule="auto"/>
      </w:pPr>
      <w:r>
        <w:separator/>
      </w:r>
    </w:p>
  </w:endnote>
  <w:endnote w:type="continuationSeparator" w:id="1">
    <w:p w:rsidR="00EA7186" w:rsidRDefault="00EA7186" w:rsidP="00543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D40" w:rsidRDefault="009F5D40">
    <w:pPr>
      <w:pStyle w:val="Pieddepage"/>
    </w:pPr>
    <w:r>
      <w:rPr>
        <w:noProof/>
        <w:lang w:eastAsia="zh-TW"/>
      </w:rPr>
      <w:pict>
        <v:group id="_x0000_s1029" style="position:absolute;margin-left:0;margin-top:0;width:580.05pt;height:27.35pt;z-index:251662336;mso-position-horizontal:center;mso-position-horizontal-relative:page;mso-position-vertical:top;mso-position-vertical-relative:line" coordorigin="321,14850" coordsize="11601,547">
          <v:rect id="_x0000_s1030" style="position:absolute;left:374;top:14903;width:9346;height:432;mso-position-horizontal-relative:page;mso-position-vertical:center;mso-position-vertical-relative:bottom-margin-area" o:allowincell="f" fillcolor="#bfbfbf [2412]" stroked="f" strokecolor="#943634 [2405]">
            <v:fill color2="#943634 [2405]"/>
            <v:textbox style="mso-next-textbox:#_x0000_s1030">
              <w:txbxContent>
                <w:p w:rsidR="009F5D40" w:rsidRPr="00543718" w:rsidRDefault="009F5D40">
                  <w:pPr>
                    <w:pStyle w:val="Pieddepage"/>
                    <w:jc w:val="right"/>
                    <w:rPr>
                      <w:rFonts w:ascii="Calibri" w:hAnsi="Calibri"/>
                      <w:color w:val="FFFFFF" w:themeColor="background1"/>
                      <w:spacing w:val="60"/>
                    </w:rPr>
                  </w:pPr>
                  <w:fldSimple w:instr=" FILENAME  \* Lower  \* MERGEFORMAT ">
                    <w:r w:rsidR="00CE1D78" w:rsidRPr="00CE1D78">
                      <w:rPr>
                        <w:noProof/>
                        <w:color w:val="FFFFFF" w:themeColor="background1"/>
                        <w:spacing w:val="60"/>
                      </w:rPr>
                      <w:t>plandeformationbootstrap4</w:t>
                    </w:r>
                    <w:r w:rsidR="00CE1D78">
                      <w:rPr>
                        <w:noProof/>
                      </w:rPr>
                      <w:t>.docx</w:t>
                    </w:r>
                  </w:fldSimple>
                  <w:r>
                    <w:rPr>
                      <w:color w:val="FFFFFF" w:themeColor="background1"/>
                      <w:spacing w:val="60"/>
                    </w:rPr>
                    <w:t xml:space="preserve"> /dnarelli /lycée Rempart--</w:t>
                  </w:r>
                  <w:fldSimple w:instr=" DATE   \* MERGEFORMAT ">
                    <w:r w:rsidR="00CE1D78" w:rsidRPr="00CE1D78">
                      <w:rPr>
                        <w:noProof/>
                        <w:color w:val="FFFFFF" w:themeColor="background1"/>
                        <w:spacing w:val="60"/>
                      </w:rPr>
                      <w:t>25/11/2021</w:t>
                    </w:r>
                  </w:fldSimple>
                </w:p>
                <w:p w:rsidR="009F5D40" w:rsidRDefault="009F5D40">
                  <w:pPr>
                    <w:pStyle w:val="En-tte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1031" style="position:absolute;left:9763;top:14903;width:2102;height:432;mso-position-horizontal-relative:page;mso-position-vertical:center;mso-position-vertical-relative:bottom-margin-area" o:allowincell="f" fillcolor="#7f7f7f [1612]" stroked="f">
            <v:fill color2="#943634 [2405]"/>
            <v:textbox style="mso-next-textbox:#_x0000_s1031">
              <w:txbxContent>
                <w:p w:rsidR="009F5D40" w:rsidRDefault="009F5D40">
                  <w:pPr>
                    <w:pStyle w:val="Pieddepag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CE1D78" w:rsidRPr="00CE1D78">
                      <w:rPr>
                        <w:noProof/>
                        <w:color w:val="FFFFFF" w:themeColor="background1"/>
                      </w:rPr>
                      <w:t>1</w:t>
                    </w:r>
                  </w:fldSimple>
                </w:p>
              </w:txbxContent>
            </v:textbox>
          </v:rect>
          <v:rect id="_x0000_s1032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  <w:r>
      <w:t xml:space="preserve"> DDFFD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7186" w:rsidRDefault="00EA7186" w:rsidP="00543718">
      <w:pPr>
        <w:spacing w:after="0" w:line="240" w:lineRule="auto"/>
      </w:pPr>
      <w:r>
        <w:separator/>
      </w:r>
    </w:p>
  </w:footnote>
  <w:footnote w:type="continuationSeparator" w:id="1">
    <w:p w:rsidR="00EA7186" w:rsidRDefault="00EA7186" w:rsidP="00543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D40" w:rsidRDefault="009F5D40">
    <w:pPr>
      <w:pStyle w:val="En-tte"/>
    </w:pPr>
    <w:r>
      <w:rPr>
        <w:noProof/>
        <w:lang w:eastAsia="zh-TW"/>
      </w:rPr>
      <w:pict>
        <v:group id="_x0000_s1025" style="position:absolute;margin-left:0;margin-top:0;width:580.4pt;height:41.75pt;z-index:251660288;mso-width-percent:950;mso-position-horizontal:center;mso-position-horizontal-relative:page;mso-position-vertical:center;mso-position-vertical-relative:top-margin-area;mso-width-percent:950" coordorigin="330,308" coordsize="11586,835" wrapcoords="-29 -386 -29 21214 21629 21214 21629 -386 -29 -386" o:allowincell="f">
          <v:rect id="_x0000_s1026" style="position:absolute;left:377;top:360;width:9346;height:720;mso-position-horizontal-relative:page;mso-position-vertical:center;mso-position-vertical-relative:top-margin-area;v-text-anchor:middle" fillcolor="#a5a5a5 [2092]" stroked="f" strokecolor="white [3212]" strokeweight="1.5pt">
            <v:textbox style="mso-next-textbox:#_x0000_s1026">
              <w:txbxContent>
                <w:sdt>
                  <w:sdtPr>
                    <w:rPr>
                      <w:color w:val="FFFFFF" w:themeColor="background1"/>
                      <w:sz w:val="28"/>
                      <w:szCs w:val="28"/>
                    </w:rPr>
                    <w:alias w:val="Titre"/>
                    <w:id w:val="538682326"/>
                    <w:placeholder>
                      <w:docPart w:val="73B92DEA86AB4FF68F50DDEFB7EC5C58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p w:rsidR="009F5D40" w:rsidRDefault="009F5D40">
                      <w:pPr>
                        <w:pStyle w:val="En-tte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Framework BOOTSTRAP 4</w:t>
                      </w:r>
                    </w:p>
                  </w:sdtContent>
                </w:sdt>
              </w:txbxContent>
            </v:textbox>
          </v:rect>
          <v:rect id="_x0000_s1027" style="position:absolute;left:9763;top:360;width:2102;height:720;mso-position-horizontal-relative:page;mso-position-vertical:center;mso-position-vertical-relative:top-margin-area;v-text-anchor:middle" fillcolor="#a5a5a5 [2092]" stroked="f" strokecolor="white [3212]" strokeweight="2pt">
            <v:fill color2="#943634 [2405]"/>
            <v:textbox style="mso-next-textbox:#_x0000_s1027">
              <w:txbxContent>
                <w:p w:rsidR="009F5D40" w:rsidRDefault="009F5D40">
                  <w:pPr>
                    <w:pStyle w:val="En-tte"/>
                    <w:rPr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color w:val="FFFFFF" w:themeColor="background1"/>
                      <w:sz w:val="36"/>
                      <w:szCs w:val="36"/>
                    </w:rPr>
                    <w:t>BTS SN</w:t>
                  </w:r>
                </w:p>
              </w:txbxContent>
            </v:textbox>
          </v:rect>
          <v:rect id="_x0000_s1028" style="position:absolute;left:330;top:308;width:11586;height:835;mso-width-percent:950;mso-position-horizontal:center;mso-position-horizontal-relative:page;mso-position-vertical:center;mso-position-vertical-relative:top-margin-area;mso-width-percent:950" filled="f" strokeweight="1pt"/>
          <w10:wrap type="tight" anchorx="page" anchory="margin"/>
        </v:group>
      </w:pict>
    </w:r>
    <w:r>
      <w:t>BOOTS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A5B21"/>
    <w:multiLevelType w:val="hybridMultilevel"/>
    <w:tmpl w:val="B0369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C62B1A"/>
    <w:multiLevelType w:val="hybridMultilevel"/>
    <w:tmpl w:val="9E0EF0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EA5B74"/>
    <w:multiLevelType w:val="hybridMultilevel"/>
    <w:tmpl w:val="20F23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5B244C"/>
    <w:multiLevelType w:val="hybridMultilevel"/>
    <w:tmpl w:val="6F3246B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attachedTemplate r:id="rId1"/>
  <w:defaultTabStop w:val="708"/>
  <w:hyphenationZone w:val="425"/>
  <w:characterSpacingControl w:val="doNotCompress"/>
  <w:hdrShapeDefaults>
    <o:shapedefaults v:ext="edit" spidmax="1229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D94EE2"/>
    <w:rsid w:val="00037AF4"/>
    <w:rsid w:val="0008488C"/>
    <w:rsid w:val="000909C1"/>
    <w:rsid w:val="00094E9C"/>
    <w:rsid w:val="00095F7A"/>
    <w:rsid w:val="000B2306"/>
    <w:rsid w:val="000B63D4"/>
    <w:rsid w:val="000D2659"/>
    <w:rsid w:val="000E4B89"/>
    <w:rsid w:val="00113942"/>
    <w:rsid w:val="00135CB0"/>
    <w:rsid w:val="00140A2D"/>
    <w:rsid w:val="00153659"/>
    <w:rsid w:val="00162292"/>
    <w:rsid w:val="00166C36"/>
    <w:rsid w:val="00171AAB"/>
    <w:rsid w:val="00175156"/>
    <w:rsid w:val="00183125"/>
    <w:rsid w:val="00185E46"/>
    <w:rsid w:val="001D6212"/>
    <w:rsid w:val="001F1F9D"/>
    <w:rsid w:val="002265DF"/>
    <w:rsid w:val="00254B58"/>
    <w:rsid w:val="0027693C"/>
    <w:rsid w:val="00277712"/>
    <w:rsid w:val="0028364F"/>
    <w:rsid w:val="00293A12"/>
    <w:rsid w:val="002A07AF"/>
    <w:rsid w:val="002D48B0"/>
    <w:rsid w:val="002F7743"/>
    <w:rsid w:val="00346AFC"/>
    <w:rsid w:val="00366227"/>
    <w:rsid w:val="0036771F"/>
    <w:rsid w:val="00386414"/>
    <w:rsid w:val="00395487"/>
    <w:rsid w:val="003C6120"/>
    <w:rsid w:val="003F7194"/>
    <w:rsid w:val="00406BFF"/>
    <w:rsid w:val="004339E9"/>
    <w:rsid w:val="00442F26"/>
    <w:rsid w:val="00482014"/>
    <w:rsid w:val="004970DB"/>
    <w:rsid w:val="004A212F"/>
    <w:rsid w:val="004A7B10"/>
    <w:rsid w:val="004D71F2"/>
    <w:rsid w:val="004F447F"/>
    <w:rsid w:val="0051196D"/>
    <w:rsid w:val="00526934"/>
    <w:rsid w:val="00543718"/>
    <w:rsid w:val="00554F42"/>
    <w:rsid w:val="005657FA"/>
    <w:rsid w:val="00573101"/>
    <w:rsid w:val="005769A4"/>
    <w:rsid w:val="005807FE"/>
    <w:rsid w:val="00584998"/>
    <w:rsid w:val="00586682"/>
    <w:rsid w:val="005A4BDD"/>
    <w:rsid w:val="005B030E"/>
    <w:rsid w:val="005F0828"/>
    <w:rsid w:val="006232CE"/>
    <w:rsid w:val="00626415"/>
    <w:rsid w:val="00635F7C"/>
    <w:rsid w:val="006664DD"/>
    <w:rsid w:val="006732AE"/>
    <w:rsid w:val="00682989"/>
    <w:rsid w:val="0068549F"/>
    <w:rsid w:val="006F3D15"/>
    <w:rsid w:val="006F559A"/>
    <w:rsid w:val="007849A3"/>
    <w:rsid w:val="007915E2"/>
    <w:rsid w:val="007D3CA8"/>
    <w:rsid w:val="007F5EBA"/>
    <w:rsid w:val="00844957"/>
    <w:rsid w:val="00860BD9"/>
    <w:rsid w:val="00880165"/>
    <w:rsid w:val="008B4EC7"/>
    <w:rsid w:val="008C4E48"/>
    <w:rsid w:val="00902D97"/>
    <w:rsid w:val="00911A5E"/>
    <w:rsid w:val="0091491B"/>
    <w:rsid w:val="00927508"/>
    <w:rsid w:val="009756E8"/>
    <w:rsid w:val="00976D51"/>
    <w:rsid w:val="009836A5"/>
    <w:rsid w:val="0098699C"/>
    <w:rsid w:val="009E3CBD"/>
    <w:rsid w:val="009E5563"/>
    <w:rsid w:val="009E592D"/>
    <w:rsid w:val="009E7A3F"/>
    <w:rsid w:val="009F1D2B"/>
    <w:rsid w:val="009F4631"/>
    <w:rsid w:val="009F5D40"/>
    <w:rsid w:val="00A0250F"/>
    <w:rsid w:val="00A0369F"/>
    <w:rsid w:val="00A1090A"/>
    <w:rsid w:val="00A11C5B"/>
    <w:rsid w:val="00A60519"/>
    <w:rsid w:val="00A755B2"/>
    <w:rsid w:val="00A76288"/>
    <w:rsid w:val="00A763E1"/>
    <w:rsid w:val="00AB74B3"/>
    <w:rsid w:val="00AF4D05"/>
    <w:rsid w:val="00B0126F"/>
    <w:rsid w:val="00B27ADE"/>
    <w:rsid w:val="00B527A1"/>
    <w:rsid w:val="00B85316"/>
    <w:rsid w:val="00BB7CDE"/>
    <w:rsid w:val="00BD4004"/>
    <w:rsid w:val="00BE1D84"/>
    <w:rsid w:val="00BF3E8C"/>
    <w:rsid w:val="00BF6147"/>
    <w:rsid w:val="00C06286"/>
    <w:rsid w:val="00C07B39"/>
    <w:rsid w:val="00C30BAF"/>
    <w:rsid w:val="00C54EAC"/>
    <w:rsid w:val="00C70741"/>
    <w:rsid w:val="00C946F1"/>
    <w:rsid w:val="00CA29C0"/>
    <w:rsid w:val="00CD4D78"/>
    <w:rsid w:val="00CD587F"/>
    <w:rsid w:val="00CE1D78"/>
    <w:rsid w:val="00D21923"/>
    <w:rsid w:val="00D34EE3"/>
    <w:rsid w:val="00D4726F"/>
    <w:rsid w:val="00D67EA5"/>
    <w:rsid w:val="00D94EE2"/>
    <w:rsid w:val="00DC4B40"/>
    <w:rsid w:val="00DC6E13"/>
    <w:rsid w:val="00DD1DC2"/>
    <w:rsid w:val="00DE503B"/>
    <w:rsid w:val="00E030EC"/>
    <w:rsid w:val="00E053BD"/>
    <w:rsid w:val="00E276C9"/>
    <w:rsid w:val="00E72677"/>
    <w:rsid w:val="00E97C49"/>
    <w:rsid w:val="00EA7186"/>
    <w:rsid w:val="00EB2439"/>
    <w:rsid w:val="00ED719A"/>
    <w:rsid w:val="00ED75D1"/>
    <w:rsid w:val="00F0269A"/>
    <w:rsid w:val="00F51C67"/>
    <w:rsid w:val="00F62280"/>
    <w:rsid w:val="00F7018A"/>
    <w:rsid w:val="00F70573"/>
    <w:rsid w:val="00F87457"/>
    <w:rsid w:val="00F9390A"/>
    <w:rsid w:val="00FC2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A1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437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3718"/>
  </w:style>
  <w:style w:type="paragraph" w:styleId="Pieddepage">
    <w:name w:val="footer"/>
    <w:basedOn w:val="Normal"/>
    <w:link w:val="PieddepageCar"/>
    <w:uiPriority w:val="99"/>
    <w:unhideWhenUsed/>
    <w:rsid w:val="005437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3718"/>
  </w:style>
  <w:style w:type="paragraph" w:styleId="Textedebulles">
    <w:name w:val="Balloon Text"/>
    <w:basedOn w:val="Normal"/>
    <w:link w:val="TextedebullesCar"/>
    <w:uiPriority w:val="99"/>
    <w:semiHidden/>
    <w:unhideWhenUsed/>
    <w:rsid w:val="0054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371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37AF4"/>
    <w:pPr>
      <w:ind w:left="720"/>
      <w:contextualSpacing/>
    </w:pPr>
  </w:style>
  <w:style w:type="table" w:styleId="Grilledutableau">
    <w:name w:val="Table Grid"/>
    <w:basedOn w:val="TableauNormal"/>
    <w:uiPriority w:val="59"/>
    <w:rsid w:val="004D71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3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ETAIRE\AppData\Roaming\Microsoft\Templates\btssnI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3B92DEA86AB4FF68F50DDEFB7EC5C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0E53D8-7F14-4F8A-AC01-F833019FB6D8}"/>
      </w:docPartPr>
      <w:docPartBody>
        <w:p w:rsidR="00EC10B7" w:rsidRDefault="007B7177">
          <w:pPr>
            <w:pStyle w:val="73B92DEA86AB4FF68F50DDEFB7EC5C58"/>
          </w:pPr>
          <w:r>
            <w:rPr>
              <w:color w:val="FFFFFF" w:themeColor="background1"/>
              <w:sz w:val="28"/>
              <w:szCs w:val="28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comments="0" w:insDel="0" w:formatting="0" w:inkAnnotations="0"/>
  <w:defaultTabStop w:val="708"/>
  <w:hyphenationZone w:val="425"/>
  <w:characterSpacingControl w:val="doNotCompress"/>
  <w:compat>
    <w:useFELayout/>
  </w:compat>
  <w:rsids>
    <w:rsidRoot w:val="007B7177"/>
    <w:rsid w:val="00062104"/>
    <w:rsid w:val="004655A2"/>
    <w:rsid w:val="0046696E"/>
    <w:rsid w:val="005D10F9"/>
    <w:rsid w:val="005E36C2"/>
    <w:rsid w:val="006763E4"/>
    <w:rsid w:val="007B7177"/>
    <w:rsid w:val="008D65B1"/>
    <w:rsid w:val="009511FA"/>
    <w:rsid w:val="009649B5"/>
    <w:rsid w:val="00C17049"/>
    <w:rsid w:val="00D1678D"/>
    <w:rsid w:val="00E2525D"/>
    <w:rsid w:val="00EC1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0B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3B92DEA86AB4FF68F50DDEFB7EC5C58">
    <w:name w:val="73B92DEA86AB4FF68F50DDEFB7EC5C58"/>
    <w:rsid w:val="00EC10B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2006-06-15T00:00:00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A45A6A-194A-4DED-BE82-A1F6A2EA8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btssnIR.dotx</Template>
  <TotalTime>203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Framework BOOTSTRAP 4</vt:lpstr>
    </vt:vector>
  </TitlesOfParts>
  <Company/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Framework BOOTSTRAP 4</dc:title>
  <dc:creator>PROPRIETAIRE</dc:creator>
  <cp:lastModifiedBy>didier NARELLI</cp:lastModifiedBy>
  <cp:revision>5</cp:revision>
  <cp:lastPrinted>2021-11-25T21:52:00Z</cp:lastPrinted>
  <dcterms:created xsi:type="dcterms:W3CDTF">2021-11-25T18:32:00Z</dcterms:created>
  <dcterms:modified xsi:type="dcterms:W3CDTF">2021-11-25T21:54:00Z</dcterms:modified>
</cp:coreProperties>
</file>